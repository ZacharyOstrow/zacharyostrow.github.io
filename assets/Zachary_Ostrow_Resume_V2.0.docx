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EE4FA" w14:textId="15A60492" w:rsidR="00D62146" w:rsidRPr="002625FE" w:rsidRDefault="00145761" w:rsidP="002625FE">
      <w:pPr>
        <w:pStyle w:val="1ApplicantName"/>
        <w:jc w:val="center"/>
        <w:rPr>
          <w:color w:val="auto"/>
          <w:sz w:val="56"/>
          <w:szCs w:val="56"/>
        </w:rPr>
      </w:pPr>
      <w:r w:rsidRPr="002625FE">
        <w:rPr>
          <w:color w:val="auto"/>
          <w:sz w:val="56"/>
          <w:szCs w:val="56"/>
        </w:rPr>
        <w:t>Zachary Ostrow</w:t>
      </w:r>
    </w:p>
    <w:p w14:paraId="64818624" w14:textId="77777777" w:rsidR="002625FE" w:rsidRPr="002625FE" w:rsidRDefault="00145761" w:rsidP="002625FE">
      <w:pPr>
        <w:pStyle w:val="3ContactDetails"/>
        <w:jc w:val="center"/>
        <w:rPr>
          <w:sz w:val="28"/>
          <w:szCs w:val="28"/>
        </w:rPr>
      </w:pPr>
      <w:r w:rsidRPr="002625FE">
        <w:rPr>
          <w:sz w:val="28"/>
          <w:szCs w:val="28"/>
        </w:rPr>
        <w:t>443-890-5058</w:t>
      </w:r>
      <w:r w:rsidR="00324137" w:rsidRPr="002625FE">
        <w:rPr>
          <w:sz w:val="28"/>
          <w:szCs w:val="28"/>
        </w:rPr>
        <w:t xml:space="preserve"> </w:t>
      </w:r>
      <w:r w:rsidR="00875520" w:rsidRPr="002625FE">
        <w:rPr>
          <w:sz w:val="28"/>
          <w:szCs w:val="28"/>
        </w:rPr>
        <w:t>|</w:t>
      </w:r>
      <w:r w:rsidR="00324137" w:rsidRPr="002625FE">
        <w:rPr>
          <w:sz w:val="28"/>
          <w:szCs w:val="28"/>
        </w:rPr>
        <w:t xml:space="preserve"> </w:t>
      </w:r>
      <w:r w:rsidRPr="002625FE">
        <w:rPr>
          <w:sz w:val="28"/>
          <w:szCs w:val="28"/>
        </w:rPr>
        <w:t>ZOstrow05</w:t>
      </w:r>
      <w:r w:rsidR="00324137" w:rsidRPr="002625FE">
        <w:rPr>
          <w:sz w:val="28"/>
          <w:szCs w:val="28"/>
        </w:rPr>
        <w:t xml:space="preserve">@gmail.com </w:t>
      </w:r>
      <w:r w:rsidR="002625FE" w:rsidRPr="002625FE">
        <w:rPr>
          <w:sz w:val="28"/>
          <w:szCs w:val="28"/>
        </w:rPr>
        <w:t xml:space="preserve">| </w:t>
      </w:r>
      <w:hyperlink r:id="rId7" w:history="1">
        <w:r w:rsidR="002625FE" w:rsidRPr="002625FE">
          <w:rPr>
            <w:rStyle w:val="Hyperlink"/>
            <w:color w:val="auto"/>
            <w:sz w:val="28"/>
            <w:szCs w:val="28"/>
          </w:rPr>
          <w:t>https://zacharyostrow.github.io/</w:t>
        </w:r>
      </w:hyperlink>
    </w:p>
    <w:p w14:paraId="6F02E790" w14:textId="5803EF77" w:rsidR="002625FE" w:rsidRDefault="00875520" w:rsidP="002625FE">
      <w:pPr>
        <w:pStyle w:val="3ContactDetails"/>
        <w:jc w:val="center"/>
        <w:rPr>
          <w:sz w:val="28"/>
          <w:szCs w:val="28"/>
        </w:rPr>
      </w:pPr>
      <w:r w:rsidRPr="002625FE">
        <w:rPr>
          <w:sz w:val="28"/>
          <w:szCs w:val="28"/>
        </w:rPr>
        <w:t>|</w:t>
      </w:r>
      <w:r w:rsidR="00324137" w:rsidRPr="002625FE">
        <w:rPr>
          <w:sz w:val="28"/>
          <w:szCs w:val="28"/>
        </w:rPr>
        <w:t xml:space="preserve"> </w:t>
      </w:r>
      <w:hyperlink r:id="rId8" w:history="1">
        <w:r w:rsidR="00145761" w:rsidRPr="002625FE">
          <w:rPr>
            <w:rStyle w:val="Hyperlink"/>
            <w:color w:val="auto"/>
            <w:sz w:val="28"/>
            <w:szCs w:val="28"/>
          </w:rPr>
          <w:t>https://www.linkedin.com/in/zostrow/</w:t>
        </w:r>
      </w:hyperlink>
    </w:p>
    <w:p w14:paraId="4D09A930" w14:textId="77777777" w:rsidR="00875520" w:rsidRPr="002625FE" w:rsidRDefault="00875520" w:rsidP="007E00FD">
      <w:pPr>
        <w:pStyle w:val="4SectionHeaders"/>
        <w:rPr>
          <w:color w:val="auto"/>
        </w:rPr>
      </w:pPr>
      <w:r w:rsidRPr="002625FE">
        <w:rPr>
          <w:color w:val="auto"/>
        </w:rPr>
        <w:t>EDUCATION</w:t>
      </w:r>
    </w:p>
    <w:p w14:paraId="06AC6E55" w14:textId="0840049E" w:rsidR="00875520" w:rsidRPr="002625FE" w:rsidRDefault="002625FE" w:rsidP="0035480F">
      <w:pPr>
        <w:pStyle w:val="7DegreeNameJobTitle"/>
      </w:pPr>
      <w:r>
        <w:t xml:space="preserve">BS in Computer Science with Cyber Security Concentration, Minor in Business </w:t>
      </w:r>
      <w:r w:rsidR="00875520" w:rsidRPr="002625FE">
        <w:tab/>
      </w:r>
      <w:r w:rsidR="00516240">
        <w:t>Exp. May 2027</w:t>
      </w:r>
    </w:p>
    <w:p w14:paraId="3807BFB7" w14:textId="61364239" w:rsidR="00875520" w:rsidRDefault="00516240" w:rsidP="002625FE">
      <w:pPr>
        <w:pStyle w:val="8Institution"/>
      </w:pPr>
      <w:r>
        <w:t xml:space="preserve">University of Maryland </w:t>
      </w:r>
      <w:r w:rsidR="00875520" w:rsidRPr="002625FE">
        <w:tab/>
      </w:r>
      <w:r>
        <w:t>College Park</w:t>
      </w:r>
    </w:p>
    <w:p w14:paraId="43AA9DA3" w14:textId="744AB646" w:rsidR="00516240" w:rsidRDefault="00516240" w:rsidP="002625FE">
      <w:pPr>
        <w:pStyle w:val="8Institution"/>
      </w:pPr>
      <w:r>
        <w:t>3.84 GPA | (2x) Dean’s List | Presidential Scholarship | Senatorial Scholarship</w:t>
      </w:r>
    </w:p>
    <w:p w14:paraId="25F462C7" w14:textId="2985D6F8" w:rsidR="00E33336" w:rsidRDefault="00E33336" w:rsidP="002625FE">
      <w:pPr>
        <w:pStyle w:val="8Institution"/>
      </w:pPr>
      <w:r>
        <w:t>Cyber Security Club | Sports Business Society | Alpha Phi Omega</w:t>
      </w:r>
    </w:p>
    <w:p w14:paraId="3E173232" w14:textId="0E94B31A" w:rsidR="00E33336" w:rsidRDefault="00516240" w:rsidP="00E33336">
      <w:pPr>
        <w:pStyle w:val="8Institution"/>
      </w:pPr>
      <w:r>
        <w:t>Computer Systems | Functional Programming | Network and Computer Security | Cryptography</w:t>
      </w:r>
    </w:p>
    <w:p w14:paraId="69400A0B" w14:textId="77777777" w:rsidR="00516240" w:rsidRPr="002625FE" w:rsidRDefault="00516240" w:rsidP="00516240">
      <w:pPr>
        <w:pStyle w:val="4SectionHeaders"/>
        <w:rPr>
          <w:color w:val="auto"/>
        </w:rPr>
      </w:pPr>
      <w:r w:rsidRPr="002625FE">
        <w:rPr>
          <w:color w:val="auto"/>
        </w:rPr>
        <w:t>TECHNICAL SKILLS</w:t>
      </w:r>
    </w:p>
    <w:p w14:paraId="58CE2DBF" w14:textId="69630DE2" w:rsidR="00516240" w:rsidRPr="002625FE" w:rsidRDefault="00516240" w:rsidP="00516240">
      <w:pPr>
        <w:pStyle w:val="5SummaryText"/>
      </w:pPr>
      <w:r w:rsidRPr="002625FE">
        <w:rPr>
          <w:b/>
          <w:bCs/>
        </w:rPr>
        <w:t xml:space="preserve">Languages </w:t>
      </w:r>
      <w:r w:rsidRPr="002625FE">
        <w:t>|</w:t>
      </w:r>
      <w:r w:rsidRPr="002625FE">
        <w:rPr>
          <w:b/>
          <w:bCs/>
        </w:rPr>
        <w:t xml:space="preserve"> </w:t>
      </w:r>
      <w:r w:rsidRPr="002625FE">
        <w:t xml:space="preserve">Python, Java, C, </w:t>
      </w:r>
      <w:r>
        <w:t xml:space="preserve">Assembly, </w:t>
      </w:r>
      <w:proofErr w:type="spellStart"/>
      <w:r>
        <w:t>Ocaml</w:t>
      </w:r>
      <w:proofErr w:type="spellEnd"/>
      <w:r w:rsidRPr="002625FE">
        <w:t>,</w:t>
      </w:r>
      <w:r>
        <w:t xml:space="preserve"> Rust</w:t>
      </w:r>
      <w:r w:rsidRPr="002625FE">
        <w:t>, R</w:t>
      </w:r>
      <w:r>
        <w:t>, CSS, HTML</w:t>
      </w:r>
      <w:r w:rsidRPr="002625FE">
        <w:t>,</w:t>
      </w:r>
      <w:r>
        <w:t xml:space="preserve"> </w:t>
      </w:r>
      <w:proofErr w:type="spellStart"/>
      <w:r>
        <w:t>MatLab</w:t>
      </w:r>
      <w:proofErr w:type="spellEnd"/>
      <w:r w:rsidR="004B2F08">
        <w:t>,</w:t>
      </w:r>
    </w:p>
    <w:p w14:paraId="290DE084" w14:textId="00E7856C" w:rsidR="00516240" w:rsidRDefault="00516240" w:rsidP="00516240">
      <w:pPr>
        <w:pStyle w:val="5SummaryText"/>
      </w:pPr>
      <w:r w:rsidRPr="002625FE">
        <w:rPr>
          <w:b/>
          <w:bCs/>
        </w:rPr>
        <w:t xml:space="preserve">Developer Tools </w:t>
      </w:r>
      <w:r w:rsidRPr="002625FE">
        <w:t xml:space="preserve">| </w:t>
      </w:r>
      <w:r w:rsidR="00E33336">
        <w:t xml:space="preserve">Linux, </w:t>
      </w:r>
      <w:r w:rsidRPr="002625FE">
        <w:t xml:space="preserve">Git, Visual Studio Code, </w:t>
      </w:r>
      <w:r w:rsidR="00E33336">
        <w:t xml:space="preserve">Eclipse, Vim, QuickBooks (Online &amp; API), </w:t>
      </w:r>
      <w:r w:rsidR="004B2F08">
        <w:t>Claude, GPT4</w:t>
      </w:r>
    </w:p>
    <w:p w14:paraId="6B4112F5" w14:textId="0302F20F" w:rsidR="00E33336" w:rsidRPr="00E33336" w:rsidRDefault="00E33336" w:rsidP="00516240">
      <w:pPr>
        <w:pStyle w:val="5SummaryText"/>
      </w:pPr>
      <w:r>
        <w:rPr>
          <w:b/>
          <w:bCs/>
        </w:rPr>
        <w:t xml:space="preserve">Certifications </w:t>
      </w:r>
      <w:r>
        <w:t xml:space="preserve">| Studying for </w:t>
      </w:r>
      <w:proofErr w:type="spellStart"/>
      <w:r>
        <w:t>CompTia</w:t>
      </w:r>
      <w:proofErr w:type="spellEnd"/>
      <w:r>
        <w:t xml:space="preserve"> Security+</w:t>
      </w:r>
    </w:p>
    <w:p w14:paraId="1C52AA12" w14:textId="77777777" w:rsidR="0089459E" w:rsidRPr="002625FE" w:rsidRDefault="00875520" w:rsidP="007E00FD">
      <w:pPr>
        <w:pStyle w:val="4SectionHeaders"/>
        <w:rPr>
          <w:color w:val="auto"/>
        </w:rPr>
      </w:pPr>
      <w:r w:rsidRPr="002625FE">
        <w:rPr>
          <w:color w:val="auto"/>
        </w:rPr>
        <w:t xml:space="preserve">WORK </w:t>
      </w:r>
      <w:r w:rsidR="0089459E" w:rsidRPr="002625FE">
        <w:rPr>
          <w:color w:val="auto"/>
        </w:rPr>
        <w:t>EXPERIENCE</w:t>
      </w:r>
    </w:p>
    <w:p w14:paraId="2A533F2B" w14:textId="1D97E9A0" w:rsidR="0089459E" w:rsidRPr="002625FE" w:rsidRDefault="004B2F08" w:rsidP="0035480F">
      <w:pPr>
        <w:pStyle w:val="7DegreeNameJobTitle"/>
      </w:pPr>
      <w:r>
        <w:t>Financial Operations Specialist</w:t>
      </w:r>
      <w:r w:rsidR="00133C64" w:rsidRPr="002625FE">
        <w:tab/>
      </w:r>
      <w:r>
        <w:t>March</w:t>
      </w:r>
      <w:r w:rsidR="0065666D" w:rsidRPr="002625FE">
        <w:t xml:space="preserve"> </w:t>
      </w:r>
      <w:r>
        <w:t>2021</w:t>
      </w:r>
      <w:r w:rsidR="00133C64" w:rsidRPr="002625FE">
        <w:t xml:space="preserve"> – </w:t>
      </w:r>
      <w:r w:rsidR="0000781D" w:rsidRPr="002625FE">
        <w:t>Present</w:t>
      </w:r>
    </w:p>
    <w:p w14:paraId="56AB2B2A" w14:textId="68FA79C5" w:rsidR="0089459E" w:rsidRPr="002625FE" w:rsidRDefault="004B2F08" w:rsidP="0035480F">
      <w:pPr>
        <w:pStyle w:val="9EmployerName"/>
      </w:pPr>
      <w:r>
        <w:t xml:space="preserve">PL Consulting Inc. &amp; Accounting and Business Consulting </w:t>
      </w:r>
      <w:r w:rsidR="00875520" w:rsidRPr="002625FE">
        <w:tab/>
      </w:r>
      <w:r>
        <w:t>Pikesville MD</w:t>
      </w:r>
    </w:p>
    <w:p w14:paraId="7FA3BC3A" w14:textId="10401200" w:rsidR="009E0638" w:rsidRPr="002625FE" w:rsidRDefault="004B2F08" w:rsidP="004B2F08">
      <w:pPr>
        <w:pStyle w:val="6BulletPoints"/>
      </w:pPr>
      <w:r w:rsidRPr="004B2F08">
        <w:rPr>
          <w:bCs/>
        </w:rPr>
        <w:t>Manage day-to-day bookkeeping, invoice, and reconciliation for over 10 small businesses.</w:t>
      </w:r>
    </w:p>
    <w:p w14:paraId="2B4C61F8" w14:textId="66C05E0D" w:rsidR="004B2F08" w:rsidRPr="004B2F08" w:rsidRDefault="004B2F08" w:rsidP="004B2F08">
      <w:pPr>
        <w:pStyle w:val="6BulletPoints"/>
        <w:rPr>
          <w:bCs/>
          <w:lang w:val="en-US"/>
        </w:rPr>
      </w:pPr>
      <w:r w:rsidRPr="004B2F08">
        <w:rPr>
          <w:bCs/>
          <w:lang w:val="en-US"/>
        </w:rPr>
        <w:t>U</w:t>
      </w:r>
      <w:r>
        <w:rPr>
          <w:bCs/>
          <w:lang w:val="en-US"/>
        </w:rPr>
        <w:t>tilize</w:t>
      </w:r>
      <w:r w:rsidRPr="004B2F08">
        <w:rPr>
          <w:bCs/>
          <w:lang w:val="en-US"/>
        </w:rPr>
        <w:t xml:space="preserve"> QuickBooks Online to </w:t>
      </w:r>
      <w:r>
        <w:rPr>
          <w:bCs/>
          <w:lang w:val="en-US"/>
        </w:rPr>
        <w:t>analyze</w:t>
      </w:r>
      <w:r w:rsidRPr="004B2F08">
        <w:rPr>
          <w:bCs/>
          <w:lang w:val="en-US"/>
        </w:rPr>
        <w:t xml:space="preserve"> financials across businesses totaling over $5M in value.</w:t>
      </w:r>
    </w:p>
    <w:p w14:paraId="37E492AB" w14:textId="4E978847" w:rsidR="006877B3" w:rsidRPr="004B2F08" w:rsidRDefault="00926A86" w:rsidP="004B2F08">
      <w:pPr>
        <w:pStyle w:val="6BulletPoints"/>
        <w:rPr>
          <w:rFonts w:cstheme="minorBidi"/>
          <w:spacing w:val="0"/>
        </w:rPr>
      </w:pPr>
      <w:r>
        <w:rPr>
          <w:lang w:val="en-US"/>
        </w:rPr>
        <w:t>Lead</w:t>
      </w:r>
      <w:r w:rsidR="004B2F08">
        <w:t xml:space="preserve"> client meetings to complete an additional </w:t>
      </w:r>
      <w:r>
        <w:t>1</w:t>
      </w:r>
      <w:r w:rsidR="004B2F08">
        <w:t xml:space="preserve">-5 account </w:t>
      </w:r>
      <w:r>
        <w:t xml:space="preserve">updating and organization </w:t>
      </w:r>
      <w:r w:rsidR="004B2F08">
        <w:t>projects per month</w:t>
      </w:r>
    </w:p>
    <w:p w14:paraId="7C17D83D" w14:textId="4E9F37D5" w:rsidR="00875520" w:rsidRPr="002625FE" w:rsidRDefault="00A507F7" w:rsidP="0035480F">
      <w:pPr>
        <w:pStyle w:val="7DegreeNameJobTitle"/>
      </w:pPr>
      <w:r>
        <w:t>Artificial Intelligence and IT Intern</w:t>
      </w:r>
      <w:r w:rsidR="00875520" w:rsidRPr="002625FE">
        <w:tab/>
      </w:r>
      <w:r>
        <w:t>March</w:t>
      </w:r>
      <w:r w:rsidR="00875520" w:rsidRPr="002625FE">
        <w:t xml:space="preserve"> </w:t>
      </w:r>
      <w:r>
        <w:t>2024</w:t>
      </w:r>
      <w:r w:rsidR="00875520" w:rsidRPr="002625FE">
        <w:t xml:space="preserve"> – </w:t>
      </w:r>
      <w:r>
        <w:t>May</w:t>
      </w:r>
      <w:r w:rsidR="00875520" w:rsidRPr="002625FE">
        <w:t xml:space="preserve"> </w:t>
      </w:r>
      <w:r>
        <w:t>2024</w:t>
      </w:r>
    </w:p>
    <w:p w14:paraId="39CFA820" w14:textId="3D18030C" w:rsidR="00875520" w:rsidRPr="002625FE" w:rsidRDefault="00A507F7" w:rsidP="0035480F">
      <w:pPr>
        <w:pStyle w:val="9EmployerName"/>
      </w:pPr>
      <w:r>
        <w:t>D1srupt1ve Inc.</w:t>
      </w:r>
      <w:r w:rsidR="00875520" w:rsidRPr="002625FE">
        <w:tab/>
      </w:r>
      <w:r>
        <w:t>Las Vegas Nevada</w:t>
      </w:r>
    </w:p>
    <w:p w14:paraId="6BD82166" w14:textId="12E316B5" w:rsidR="009E0638" w:rsidRPr="00A507F7" w:rsidRDefault="00A507F7" w:rsidP="00A507F7">
      <w:pPr>
        <w:pStyle w:val="6BulletPoints"/>
      </w:pPr>
      <w:r w:rsidRPr="00A507F7">
        <w:rPr>
          <w:bCs/>
        </w:rPr>
        <w:t xml:space="preserve">Provided technical QA and UX feedback for new conversational AI tools through an extensive 7-page report. </w:t>
      </w:r>
    </w:p>
    <w:p w14:paraId="4AEA6DC1" w14:textId="6C242C88" w:rsidR="00A507F7" w:rsidRPr="002625FE" w:rsidRDefault="00A507F7" w:rsidP="00A507F7">
      <w:pPr>
        <w:pStyle w:val="6BulletPoints"/>
      </w:pPr>
      <w:r>
        <w:rPr>
          <w:bCs/>
        </w:rPr>
        <w:t>Learned about AI ethics and AI development from discussions with 3 development teams and their CEO.</w:t>
      </w:r>
    </w:p>
    <w:p w14:paraId="2509B783" w14:textId="41513E3D" w:rsidR="00A507F7" w:rsidRDefault="00A507F7" w:rsidP="00A507F7">
      <w:pPr>
        <w:pStyle w:val="6BulletPoints"/>
        <w:rPr>
          <w:rFonts w:cstheme="minorBidi"/>
          <w:spacing w:val="0"/>
        </w:rPr>
      </w:pPr>
      <w:r>
        <w:t>Developed an AI-driven baseball betting model for deployment with accuracy of over 60% mid baseball season</w:t>
      </w:r>
    </w:p>
    <w:p w14:paraId="00DDDF59" w14:textId="77777777" w:rsidR="0089459E" w:rsidRPr="002625FE" w:rsidRDefault="00875520" w:rsidP="007E00FD">
      <w:pPr>
        <w:pStyle w:val="4SectionHeaders"/>
        <w:rPr>
          <w:color w:val="auto"/>
        </w:rPr>
      </w:pPr>
      <w:r w:rsidRPr="002625FE">
        <w:rPr>
          <w:color w:val="auto"/>
        </w:rPr>
        <w:t>PROJECTS</w:t>
      </w:r>
    </w:p>
    <w:p w14:paraId="5ACE15B9" w14:textId="4B7C0A51" w:rsidR="00875520" w:rsidRPr="002625FE" w:rsidRDefault="00A507F7" w:rsidP="0035480F">
      <w:pPr>
        <w:pStyle w:val="7aProject"/>
      </w:pPr>
      <w:r>
        <w:t>Recon AI</w:t>
      </w:r>
      <w:r w:rsidR="00F50A13" w:rsidRPr="002625FE">
        <w:t>|</w:t>
      </w:r>
      <w:r>
        <w:t xml:space="preserve"> Python, HTML, CSS, API Connection</w:t>
      </w:r>
      <w:r w:rsidR="00875520" w:rsidRPr="002625FE">
        <w:tab/>
      </w:r>
      <w:r>
        <w:t>May 2025 - Present</w:t>
      </w:r>
    </w:p>
    <w:p w14:paraId="6BB9778A" w14:textId="4D7140C3" w:rsidR="00936C69" w:rsidRDefault="00936C69" w:rsidP="00936C69">
      <w:pPr>
        <w:pStyle w:val="6BulletPoints"/>
      </w:pPr>
      <w:r>
        <w:t>Developing a platform to increase understandable financial analysis and reduce manual reporting by 50%</w:t>
      </w:r>
    </w:p>
    <w:p w14:paraId="3C3429CB" w14:textId="6784CEBC" w:rsidR="00331DA9" w:rsidRDefault="00936C69" w:rsidP="00331DA9">
      <w:pPr>
        <w:pStyle w:val="6BulletPoints"/>
      </w:pPr>
      <w:r>
        <w:t>Combining AI analytics with QBO integration to deliver over 10 customizable business metrics and reports.</w:t>
      </w:r>
    </w:p>
    <w:p w14:paraId="4A3A90D3" w14:textId="2859F8E3" w:rsidR="00331DA9" w:rsidRPr="002625FE" w:rsidRDefault="00331DA9" w:rsidP="00331DA9">
      <w:pPr>
        <w:pStyle w:val="7aProject"/>
      </w:pPr>
      <w:r>
        <w:t>Make File Creator</w:t>
      </w:r>
      <w:r w:rsidRPr="002625FE">
        <w:t>|</w:t>
      </w:r>
      <w:r>
        <w:t xml:space="preserve"> C</w:t>
      </w:r>
      <w:r w:rsidRPr="002625FE">
        <w:tab/>
      </w:r>
      <w:r>
        <w:t>March 2025 – April 2025</w:t>
      </w:r>
    </w:p>
    <w:p w14:paraId="7B126022" w14:textId="1520FE98" w:rsidR="00331DA9" w:rsidRDefault="008C3EE9" w:rsidP="00331DA9">
      <w:pPr>
        <w:pStyle w:val="6BulletPoints"/>
      </w:pPr>
      <w:r>
        <w:t xml:space="preserve">Developed an automation tool </w:t>
      </w:r>
      <w:r w:rsidR="00772B55">
        <w:t>to compile C</w:t>
      </w:r>
      <w:r w:rsidR="00185612">
        <w:t xml:space="preserve"> files</w:t>
      </w:r>
      <w:r w:rsidR="00C17677">
        <w:t>, utilizing</w:t>
      </w:r>
      <w:r w:rsidR="00185612">
        <w:t xml:space="preserve"> linked lists and dynamically allocated memory. </w:t>
      </w:r>
    </w:p>
    <w:p w14:paraId="6DB8FAD2" w14:textId="42609E64" w:rsidR="003A5024" w:rsidRDefault="003A5024" w:rsidP="00331DA9">
      <w:pPr>
        <w:pStyle w:val="6BulletPoints"/>
      </w:pPr>
      <w:r>
        <w:t>Integrated low-level process controls and file I/O mechanisms</w:t>
      </w:r>
      <w:r w:rsidR="00743B1C">
        <w:t xml:space="preserve">, ensuring </w:t>
      </w:r>
      <w:r w:rsidR="00FD4F26">
        <w:t xml:space="preserve">no warning and no memory leaks. </w:t>
      </w:r>
    </w:p>
    <w:p w14:paraId="1B741B38" w14:textId="082F99B6" w:rsidR="007A53A5" w:rsidRPr="002625FE" w:rsidRDefault="007A53A5" w:rsidP="007A53A5">
      <w:pPr>
        <w:pStyle w:val="7aProject"/>
      </w:pPr>
      <w:r>
        <w:t>Examination Database Emulator | Java</w:t>
      </w:r>
      <w:r w:rsidRPr="002625FE">
        <w:tab/>
      </w:r>
      <w:r>
        <w:t>October 2024 – November 2025</w:t>
      </w:r>
    </w:p>
    <w:p w14:paraId="35EE8BC0" w14:textId="4EABFC21" w:rsidR="007A53A5" w:rsidRDefault="007A53A5" w:rsidP="007A53A5">
      <w:pPr>
        <w:pStyle w:val="6BulletPoints"/>
      </w:pPr>
      <w:r>
        <w:t xml:space="preserve"> </w:t>
      </w:r>
      <w:r w:rsidR="00B6285B">
        <w:t>Engineered</w:t>
      </w:r>
      <w:r w:rsidR="005F5107">
        <w:t xml:space="preserve"> a modular exam management system utilizing </w:t>
      </w:r>
      <w:r w:rsidR="00176B10">
        <w:t xml:space="preserve">inheritance, polymorphism, and encapsulation. </w:t>
      </w:r>
    </w:p>
    <w:p w14:paraId="349249C5" w14:textId="77DE5268" w:rsidR="007A53A5" w:rsidRDefault="00176B10" w:rsidP="007A53A5">
      <w:pPr>
        <w:pStyle w:val="6BulletPoints"/>
      </w:pPr>
      <w:r>
        <w:t xml:space="preserve"> </w:t>
      </w:r>
      <w:r w:rsidR="00B6285B">
        <w:t>Designed a system support</w:t>
      </w:r>
      <w:r w:rsidR="0087610F">
        <w:t>ing</w:t>
      </w:r>
      <w:r w:rsidR="00B6285B">
        <w:t xml:space="preserve"> 5 distinct question type</w:t>
      </w:r>
      <w:r w:rsidR="0087610F">
        <w:t>s</w:t>
      </w:r>
      <w:r w:rsidR="00B6285B">
        <w:t xml:space="preserve">, resulting in compatibility for </w:t>
      </w:r>
      <w:r w:rsidR="00DA70CD">
        <w:t xml:space="preserve">100+ unique exams. </w:t>
      </w:r>
    </w:p>
    <w:p w14:paraId="09B984AF" w14:textId="597FEA59" w:rsidR="00936C69" w:rsidRPr="002625FE" w:rsidRDefault="00936C69" w:rsidP="00936C69">
      <w:pPr>
        <w:pStyle w:val="7aProject"/>
      </w:pPr>
      <w:r w:rsidRPr="00936C69">
        <w:t>Research Paper: Advancements of Mathematics in Digital Encryption</w:t>
      </w:r>
      <w:r w:rsidRPr="002625FE">
        <w:tab/>
      </w:r>
      <w:r>
        <w:t>March 2024 – May 2024</w:t>
      </w:r>
    </w:p>
    <w:p w14:paraId="73ADA260" w14:textId="09B31DE4" w:rsidR="00936C69" w:rsidRDefault="00936C69" w:rsidP="00936C69">
      <w:pPr>
        <w:pStyle w:val="6BulletPoints"/>
        <w:rPr>
          <w:rFonts w:cstheme="minorBidi"/>
          <w:spacing w:val="0"/>
        </w:rPr>
      </w:pPr>
      <w:r>
        <w:t>Investigated mathematical origins and functions of cryptographic algorithms such as the RSA, AES, and DES</w:t>
      </w:r>
    </w:p>
    <w:p w14:paraId="6F4E73C9" w14:textId="7F2D25B7" w:rsidR="00936C69" w:rsidRPr="00936C69" w:rsidRDefault="007A53A5" w:rsidP="007A53A5">
      <w:pPr>
        <w:pStyle w:val="6BulletPoints"/>
        <w:rPr>
          <w:rFonts w:cstheme="minorBidi"/>
          <w:spacing w:val="0"/>
        </w:rPr>
      </w:pPr>
      <w:r w:rsidRPr="007A53A5">
        <w:rPr>
          <w:rFonts w:cstheme="minorBidi"/>
          <w:bCs/>
          <w:spacing w:val="0"/>
        </w:rPr>
        <w:t xml:space="preserve">Detailed </w:t>
      </w:r>
      <w:r>
        <w:rPr>
          <w:rFonts w:cstheme="minorBidi"/>
          <w:bCs/>
          <w:spacing w:val="0"/>
        </w:rPr>
        <w:t xml:space="preserve">over 5 </w:t>
      </w:r>
      <w:r w:rsidRPr="007A53A5">
        <w:rPr>
          <w:rFonts w:cstheme="minorBidi"/>
          <w:bCs/>
          <w:spacing w:val="0"/>
        </w:rPr>
        <w:t xml:space="preserve">security </w:t>
      </w:r>
      <w:r>
        <w:rPr>
          <w:rFonts w:cstheme="minorBidi"/>
          <w:bCs/>
          <w:spacing w:val="0"/>
        </w:rPr>
        <w:t>recommendations encouraged</w:t>
      </w:r>
      <w:r w:rsidRPr="007A53A5">
        <w:rPr>
          <w:rFonts w:cstheme="minorBidi"/>
          <w:bCs/>
          <w:spacing w:val="0"/>
        </w:rPr>
        <w:t xml:space="preserve"> to protect and defend the reader’s internet devices</w:t>
      </w:r>
    </w:p>
    <w:p w14:paraId="73EDC6A5" w14:textId="77777777" w:rsidR="00936C69" w:rsidRDefault="00936C69" w:rsidP="00936C69">
      <w:pPr>
        <w:pStyle w:val="6BulletPoints"/>
        <w:numPr>
          <w:ilvl w:val="0"/>
          <w:numId w:val="0"/>
        </w:numPr>
      </w:pPr>
    </w:p>
    <w:p w14:paraId="517CA66D" w14:textId="446A5FD5" w:rsidR="00936C69" w:rsidRPr="002625FE" w:rsidRDefault="00936C69" w:rsidP="00936C69">
      <w:pPr>
        <w:pStyle w:val="6BulletPoints"/>
        <w:numPr>
          <w:ilvl w:val="0"/>
          <w:numId w:val="0"/>
        </w:numPr>
      </w:pPr>
    </w:p>
    <w:sectPr w:rsidR="00936C69" w:rsidRPr="002625FE" w:rsidSect="00F162F6">
      <w:headerReference w:type="default" r:id="rId9"/>
      <w:footerReference w:type="default" r:id="rId10"/>
      <w:type w:val="continuous"/>
      <w:pgSz w:w="12240" w:h="15840" w:code="1"/>
      <w:pgMar w:top="720" w:right="720" w:bottom="720" w:left="72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26959" w14:textId="77777777" w:rsidR="002C1B5D" w:rsidRDefault="002C1B5D" w:rsidP="00133C64">
      <w:r>
        <w:separator/>
      </w:r>
    </w:p>
  </w:endnote>
  <w:endnote w:type="continuationSeparator" w:id="0">
    <w:p w14:paraId="3A90BCA2" w14:textId="77777777" w:rsidR="002C1B5D" w:rsidRDefault="002C1B5D" w:rsidP="0013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96A10" w14:textId="77777777" w:rsidR="00334118" w:rsidRDefault="00334118" w:rsidP="00133C64">
    <w:pPr>
      <w:pStyle w:val="Footer"/>
    </w:pPr>
  </w:p>
  <w:p w14:paraId="0A26C3C1" w14:textId="77777777" w:rsidR="00334118" w:rsidRDefault="002C73F2" w:rsidP="00133C64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AEC11" w14:textId="77777777" w:rsidR="002C1B5D" w:rsidRDefault="002C1B5D" w:rsidP="00133C64">
      <w:r>
        <w:separator/>
      </w:r>
    </w:p>
  </w:footnote>
  <w:footnote w:type="continuationSeparator" w:id="0">
    <w:p w14:paraId="656F9894" w14:textId="77777777" w:rsidR="002C1B5D" w:rsidRDefault="002C1B5D" w:rsidP="00133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36F3E" w14:textId="5C80D03E" w:rsidR="00987B88" w:rsidRPr="00145761" w:rsidRDefault="00987B88" w:rsidP="00987B88">
    <w:pPr>
      <w:pStyle w:val="3ContactDetails"/>
      <w:rPr>
        <w:sz w:val="24"/>
        <w:szCs w:val="24"/>
        <w:lang w:val="en-US"/>
      </w:rPr>
    </w:pPr>
  </w:p>
  <w:p w14:paraId="54C1C3A6" w14:textId="77777777" w:rsidR="00145761" w:rsidRDefault="0014576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384pt;height:384pt;visibility:visible;mso-wrap-style:square" o:bullet="t">
        <v:imagedata r:id="rId1" o:title=""/>
      </v:shape>
    </w:pict>
  </w:numPicBullet>
  <w:abstractNum w:abstractNumId="0" w15:restartNumberingAfterBreak="0">
    <w:nsid w:val="064231AC"/>
    <w:multiLevelType w:val="multilevel"/>
    <w:tmpl w:val="DADA7F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A0484"/>
    <w:multiLevelType w:val="hybridMultilevel"/>
    <w:tmpl w:val="A31E5C72"/>
    <w:lvl w:ilvl="0" w:tplc="DC94BB8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D420C"/>
    <w:multiLevelType w:val="hybridMultilevel"/>
    <w:tmpl w:val="2DD82E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F17C0"/>
    <w:multiLevelType w:val="hybridMultilevel"/>
    <w:tmpl w:val="CA1640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867A8"/>
    <w:multiLevelType w:val="hybridMultilevel"/>
    <w:tmpl w:val="AC1E8F4A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B5DC2"/>
    <w:multiLevelType w:val="hybridMultilevel"/>
    <w:tmpl w:val="1A2C4A44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26CAB"/>
    <w:multiLevelType w:val="hybridMultilevel"/>
    <w:tmpl w:val="218C5B0C"/>
    <w:lvl w:ilvl="0" w:tplc="39F84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44FD8"/>
    <w:multiLevelType w:val="hybridMultilevel"/>
    <w:tmpl w:val="B22CF9C0"/>
    <w:lvl w:ilvl="0" w:tplc="CC2A20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848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8EEA8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4A15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340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E62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2632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AE5D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5E2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AC20476"/>
    <w:multiLevelType w:val="hybridMultilevel"/>
    <w:tmpl w:val="9C1092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C2812"/>
    <w:multiLevelType w:val="hybridMultilevel"/>
    <w:tmpl w:val="664E2F22"/>
    <w:lvl w:ilvl="0" w:tplc="83A25FC0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6E5E6DD2"/>
    <w:multiLevelType w:val="hybridMultilevel"/>
    <w:tmpl w:val="BBD2DF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441B4A"/>
    <w:multiLevelType w:val="hybridMultilevel"/>
    <w:tmpl w:val="D0700B92"/>
    <w:lvl w:ilvl="0" w:tplc="5668359C">
      <w:start w:val="1"/>
      <w:numFmt w:val="bullet"/>
      <w:pStyle w:val="6BulletPoints"/>
      <w:lvlText w:val=""/>
      <w:lvlJc w:val="left"/>
      <w:pPr>
        <w:ind w:left="768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781879A2"/>
    <w:multiLevelType w:val="hybridMultilevel"/>
    <w:tmpl w:val="091025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473334">
    <w:abstractNumId w:val="6"/>
  </w:num>
  <w:num w:numId="2" w16cid:durableId="771047357">
    <w:abstractNumId w:val="12"/>
  </w:num>
  <w:num w:numId="3" w16cid:durableId="2098016943">
    <w:abstractNumId w:val="2"/>
  </w:num>
  <w:num w:numId="4" w16cid:durableId="1248539898">
    <w:abstractNumId w:val="3"/>
  </w:num>
  <w:num w:numId="5" w16cid:durableId="415399517">
    <w:abstractNumId w:val="1"/>
  </w:num>
  <w:num w:numId="6" w16cid:durableId="1988168966">
    <w:abstractNumId w:val="0"/>
  </w:num>
  <w:num w:numId="7" w16cid:durableId="2077779730">
    <w:abstractNumId w:val="8"/>
  </w:num>
  <w:num w:numId="8" w16cid:durableId="1518693359">
    <w:abstractNumId w:val="10"/>
  </w:num>
  <w:num w:numId="9" w16cid:durableId="37629795">
    <w:abstractNumId w:val="5"/>
  </w:num>
  <w:num w:numId="10" w16cid:durableId="2016373431">
    <w:abstractNumId w:val="4"/>
  </w:num>
  <w:num w:numId="11" w16cid:durableId="503783311">
    <w:abstractNumId w:val="9"/>
  </w:num>
  <w:num w:numId="12" w16cid:durableId="1360738099">
    <w:abstractNumId w:val="7"/>
  </w:num>
  <w:num w:numId="13" w16cid:durableId="5216290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49"/>
    <w:rsid w:val="0000781D"/>
    <w:rsid w:val="00044F99"/>
    <w:rsid w:val="00091F83"/>
    <w:rsid w:val="000B618D"/>
    <w:rsid w:val="000C2CB3"/>
    <w:rsid w:val="000E7308"/>
    <w:rsid w:val="00106A9F"/>
    <w:rsid w:val="00133C64"/>
    <w:rsid w:val="00140B51"/>
    <w:rsid w:val="001420DE"/>
    <w:rsid w:val="001445BE"/>
    <w:rsid w:val="00145761"/>
    <w:rsid w:val="001461B3"/>
    <w:rsid w:val="0016040B"/>
    <w:rsid w:val="0017024E"/>
    <w:rsid w:val="00176B10"/>
    <w:rsid w:val="00180BB6"/>
    <w:rsid w:val="00185612"/>
    <w:rsid w:val="001A6468"/>
    <w:rsid w:val="002625FE"/>
    <w:rsid w:val="00281D49"/>
    <w:rsid w:val="00296D77"/>
    <w:rsid w:val="002C1B5D"/>
    <w:rsid w:val="002C73F2"/>
    <w:rsid w:val="002E3D91"/>
    <w:rsid w:val="00324137"/>
    <w:rsid w:val="00331DA9"/>
    <w:rsid w:val="00334118"/>
    <w:rsid w:val="0035480F"/>
    <w:rsid w:val="0038140A"/>
    <w:rsid w:val="003A5024"/>
    <w:rsid w:val="003D2C0E"/>
    <w:rsid w:val="003E7EE3"/>
    <w:rsid w:val="00406832"/>
    <w:rsid w:val="00420A26"/>
    <w:rsid w:val="00476D51"/>
    <w:rsid w:val="004B2F08"/>
    <w:rsid w:val="004C178D"/>
    <w:rsid w:val="004D3833"/>
    <w:rsid w:val="00516240"/>
    <w:rsid w:val="00560CBF"/>
    <w:rsid w:val="00581B3B"/>
    <w:rsid w:val="005A22F9"/>
    <w:rsid w:val="005C336A"/>
    <w:rsid w:val="005F5107"/>
    <w:rsid w:val="00606151"/>
    <w:rsid w:val="0065666D"/>
    <w:rsid w:val="006877B3"/>
    <w:rsid w:val="00691D67"/>
    <w:rsid w:val="00743B1C"/>
    <w:rsid w:val="00772B55"/>
    <w:rsid w:val="0079184C"/>
    <w:rsid w:val="007A53A5"/>
    <w:rsid w:val="007E00FD"/>
    <w:rsid w:val="007E75DF"/>
    <w:rsid w:val="007F068B"/>
    <w:rsid w:val="0081761B"/>
    <w:rsid w:val="008702A4"/>
    <w:rsid w:val="00875520"/>
    <w:rsid w:val="0087610F"/>
    <w:rsid w:val="00876737"/>
    <w:rsid w:val="0089459E"/>
    <w:rsid w:val="008B360F"/>
    <w:rsid w:val="008C2EF5"/>
    <w:rsid w:val="008C3EE9"/>
    <w:rsid w:val="008F601E"/>
    <w:rsid w:val="0090655A"/>
    <w:rsid w:val="00926A86"/>
    <w:rsid w:val="00936C69"/>
    <w:rsid w:val="00936FCB"/>
    <w:rsid w:val="00953A24"/>
    <w:rsid w:val="00985702"/>
    <w:rsid w:val="00987B88"/>
    <w:rsid w:val="009E0638"/>
    <w:rsid w:val="00A015BE"/>
    <w:rsid w:val="00A10A1F"/>
    <w:rsid w:val="00A331E9"/>
    <w:rsid w:val="00A42152"/>
    <w:rsid w:val="00A507F7"/>
    <w:rsid w:val="00A823A2"/>
    <w:rsid w:val="00A907CC"/>
    <w:rsid w:val="00AA0164"/>
    <w:rsid w:val="00AA63C1"/>
    <w:rsid w:val="00B402C2"/>
    <w:rsid w:val="00B6285B"/>
    <w:rsid w:val="00BB5C75"/>
    <w:rsid w:val="00BE6A55"/>
    <w:rsid w:val="00C17677"/>
    <w:rsid w:val="00C95057"/>
    <w:rsid w:val="00CB3212"/>
    <w:rsid w:val="00CF2BDC"/>
    <w:rsid w:val="00D13721"/>
    <w:rsid w:val="00D62146"/>
    <w:rsid w:val="00D675EF"/>
    <w:rsid w:val="00D72B39"/>
    <w:rsid w:val="00D72E4A"/>
    <w:rsid w:val="00DA70CD"/>
    <w:rsid w:val="00DE5D3E"/>
    <w:rsid w:val="00E33336"/>
    <w:rsid w:val="00E3351B"/>
    <w:rsid w:val="00E751CF"/>
    <w:rsid w:val="00E913B5"/>
    <w:rsid w:val="00EA0B03"/>
    <w:rsid w:val="00F1092A"/>
    <w:rsid w:val="00F162F6"/>
    <w:rsid w:val="00F50A13"/>
    <w:rsid w:val="00F571EA"/>
    <w:rsid w:val="00F67359"/>
    <w:rsid w:val="00F77FB2"/>
    <w:rsid w:val="00F815B5"/>
    <w:rsid w:val="00F955AA"/>
    <w:rsid w:val="00FB5256"/>
    <w:rsid w:val="00FD4F26"/>
    <w:rsid w:val="00FE7F8A"/>
    <w:rsid w:val="00FF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A275E"/>
  <w15:chartTrackingRefBased/>
  <w15:docId w15:val="{9BD52A55-7151-479C-9D29-1F17A36A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A13"/>
    <w:pPr>
      <w:spacing w:after="240" w:line="240" w:lineRule="auto"/>
      <w:contextualSpacing/>
      <w:jc w:val="both"/>
    </w:pPr>
    <w:rPr>
      <w:rFonts w:cstheme="minorHAnsi"/>
      <w:spacing w:val="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C64"/>
    <w:pPr>
      <w:pBdr>
        <w:top w:val="single" w:sz="4" w:space="1" w:color="auto"/>
        <w:bottom w:val="single" w:sz="4" w:space="1" w:color="auto"/>
      </w:pBdr>
      <w:spacing w:after="80"/>
      <w:outlineLvl w:val="0"/>
    </w:pPr>
    <w:rPr>
      <w:noProof/>
      <w:color w:val="222A35" w:themeColor="text2" w:themeShade="80"/>
      <w:spacing w:val="3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C64"/>
    <w:pPr>
      <w:numPr>
        <w:numId w:val="5"/>
      </w:numPr>
      <w:spacing w:after="200"/>
      <w:ind w:left="288" w:hanging="288"/>
    </w:pPr>
  </w:style>
  <w:style w:type="table" w:styleId="TableGrid">
    <w:name w:val="Table Grid"/>
    <w:basedOn w:val="TableNormal"/>
    <w:uiPriority w:val="39"/>
    <w:rsid w:val="00FE7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33C64"/>
    <w:pPr>
      <w:spacing w:after="200"/>
    </w:pPr>
    <w:rPr>
      <w:color w:val="323E4F" w:themeColor="text2" w:themeShade="BF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33C64"/>
    <w:rPr>
      <w:rFonts w:cstheme="minorHAnsi"/>
      <w:color w:val="323E4F" w:themeColor="text2" w:themeShade="BF"/>
      <w:spacing w:val="4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64"/>
    <w:pPr>
      <w:spacing w:after="320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33C64"/>
    <w:rPr>
      <w:rFonts w:cstheme="minorHAnsi"/>
      <w:spacing w:val="4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3C64"/>
    <w:rPr>
      <w:rFonts w:cstheme="minorHAnsi"/>
      <w:noProof/>
      <w:color w:val="222A35" w:themeColor="text2" w:themeShade="80"/>
      <w:spacing w:val="3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178D"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178D"/>
  </w:style>
  <w:style w:type="character" w:styleId="Hyperlink">
    <w:name w:val="Hyperlink"/>
    <w:basedOn w:val="DefaultParagraphFont"/>
    <w:uiPriority w:val="99"/>
    <w:unhideWhenUsed/>
    <w:rsid w:val="00D62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146"/>
    <w:rPr>
      <w:color w:val="605E5C"/>
      <w:shd w:val="clear" w:color="auto" w:fill="E1DFDD"/>
    </w:rPr>
  </w:style>
  <w:style w:type="paragraph" w:customStyle="1" w:styleId="1ApplicantName">
    <w:name w:val="1. Applicant Name"/>
    <w:basedOn w:val="Title"/>
    <w:qFormat/>
    <w:rsid w:val="0035480F"/>
    <w:pPr>
      <w:spacing w:after="0"/>
      <w:jc w:val="left"/>
    </w:pPr>
    <w:rPr>
      <w:rFonts w:ascii="Cambria" w:hAnsi="Cambria"/>
      <w:b/>
      <w:bCs/>
      <w:sz w:val="64"/>
      <w:szCs w:val="64"/>
    </w:rPr>
  </w:style>
  <w:style w:type="paragraph" w:customStyle="1" w:styleId="3ContactDetails">
    <w:name w:val="3. Contact Details"/>
    <w:basedOn w:val="5SummaryText"/>
    <w:qFormat/>
    <w:rsid w:val="007E00FD"/>
    <w:pPr>
      <w:shd w:val="clear" w:color="auto" w:fill="F1F1F5"/>
      <w:jc w:val="left"/>
    </w:pPr>
    <w:rPr>
      <w:sz w:val="30"/>
      <w:szCs w:val="30"/>
    </w:rPr>
  </w:style>
  <w:style w:type="paragraph" w:customStyle="1" w:styleId="4SectionHeaders">
    <w:name w:val="4. Section Headers"/>
    <w:basedOn w:val="Heading1"/>
    <w:qFormat/>
    <w:rsid w:val="007E00FD"/>
    <w:pPr>
      <w:pBdr>
        <w:top w:val="none" w:sz="0" w:space="0" w:color="auto"/>
      </w:pBdr>
    </w:pPr>
    <w:rPr>
      <w:rFonts w:ascii="Cambria" w:hAnsi="Cambria"/>
    </w:rPr>
  </w:style>
  <w:style w:type="paragraph" w:customStyle="1" w:styleId="5SummaryText">
    <w:name w:val="5. Summary Text"/>
    <w:basedOn w:val="Normal"/>
    <w:qFormat/>
    <w:rsid w:val="007E00FD"/>
    <w:pPr>
      <w:spacing w:after="200" w:line="264" w:lineRule="auto"/>
    </w:pPr>
    <w:rPr>
      <w:rFonts w:ascii="Cambria" w:hAnsi="Cambria"/>
    </w:rPr>
  </w:style>
  <w:style w:type="paragraph" w:customStyle="1" w:styleId="6BulletPoints">
    <w:name w:val="6. Bullet Points"/>
    <w:basedOn w:val="ListParagraph"/>
    <w:qFormat/>
    <w:rsid w:val="007E00FD"/>
    <w:pPr>
      <w:numPr>
        <w:numId w:val="13"/>
      </w:numPr>
      <w:spacing w:line="264" w:lineRule="auto"/>
      <w:ind w:left="187" w:hanging="187"/>
    </w:pPr>
    <w:rPr>
      <w:rFonts w:ascii="Cambria" w:hAnsi="Cambria"/>
    </w:rPr>
  </w:style>
  <w:style w:type="paragraph" w:customStyle="1" w:styleId="7DegreeNameJobTitle">
    <w:name w:val="7. Degree Name/Job Title"/>
    <w:basedOn w:val="Normal"/>
    <w:qFormat/>
    <w:rsid w:val="0035480F"/>
    <w:pPr>
      <w:tabs>
        <w:tab w:val="right" w:pos="10710"/>
      </w:tabs>
      <w:spacing w:after="0"/>
    </w:pPr>
    <w:rPr>
      <w:rFonts w:ascii="Cambria" w:hAnsi="Cambria"/>
      <w:b/>
      <w:bCs/>
    </w:rPr>
  </w:style>
  <w:style w:type="paragraph" w:customStyle="1" w:styleId="8Institution">
    <w:name w:val="8. Institution"/>
    <w:basedOn w:val="Normal"/>
    <w:qFormat/>
    <w:rsid w:val="0035480F"/>
    <w:pPr>
      <w:tabs>
        <w:tab w:val="right" w:pos="10710"/>
      </w:tabs>
      <w:spacing w:after="200"/>
    </w:pPr>
    <w:rPr>
      <w:rFonts w:ascii="Cambria" w:hAnsi="Cambria"/>
    </w:rPr>
  </w:style>
  <w:style w:type="paragraph" w:customStyle="1" w:styleId="9EmployerName">
    <w:name w:val="9. Employer Name"/>
    <w:basedOn w:val="Normal"/>
    <w:qFormat/>
    <w:rsid w:val="0035480F"/>
    <w:pPr>
      <w:tabs>
        <w:tab w:val="right" w:pos="10710"/>
      </w:tabs>
      <w:spacing w:after="80"/>
    </w:pPr>
    <w:rPr>
      <w:rFonts w:ascii="Cambria" w:hAnsi="Cambria"/>
    </w:rPr>
  </w:style>
  <w:style w:type="paragraph" w:customStyle="1" w:styleId="2JobTitleHeadline">
    <w:name w:val="2. Job Title / Headline"/>
    <w:basedOn w:val="1ApplicantName"/>
    <w:qFormat/>
    <w:rsid w:val="008702A4"/>
    <w:pPr>
      <w:spacing w:after="80"/>
    </w:pPr>
    <w:rPr>
      <w:b w:val="0"/>
      <w:bCs w:val="0"/>
      <w:sz w:val="36"/>
      <w:szCs w:val="36"/>
    </w:rPr>
  </w:style>
  <w:style w:type="paragraph" w:customStyle="1" w:styleId="6aSkills">
    <w:name w:val="6a. Skills"/>
    <w:basedOn w:val="6BulletPoints"/>
    <w:qFormat/>
    <w:rsid w:val="0035480F"/>
  </w:style>
  <w:style w:type="paragraph" w:customStyle="1" w:styleId="6bTraining">
    <w:name w:val="6b. Training"/>
    <w:basedOn w:val="6BulletPoints"/>
    <w:qFormat/>
    <w:rsid w:val="0035480F"/>
  </w:style>
  <w:style w:type="paragraph" w:customStyle="1" w:styleId="7aProject">
    <w:name w:val="7a. Project"/>
    <w:basedOn w:val="7DegreeNameJobTitle"/>
    <w:qFormat/>
    <w:rsid w:val="00F50A13"/>
    <w:pPr>
      <w:spacing w:after="80"/>
    </w:pPr>
  </w:style>
  <w:style w:type="character" w:styleId="FollowedHyperlink">
    <w:name w:val="FollowedHyperlink"/>
    <w:basedOn w:val="DefaultParagraphFont"/>
    <w:uiPriority w:val="99"/>
    <w:semiHidden/>
    <w:unhideWhenUsed/>
    <w:rsid w:val="002625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7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zostrow/%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acharyostrow.github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boni\Desktop\Desktop\Etsy\Resume%20Templates\Jake's%20Resume\Templates\Jakes-Resume-Template-Cambri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Jakes-Resume-Template-Cambria</Template>
  <TotalTime>46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JakesResume</dc:creator>
  <cp:keywords/>
  <dc:description/>
  <cp:lastModifiedBy>Ostrow,  Zachary</cp:lastModifiedBy>
  <cp:revision>16</cp:revision>
  <cp:lastPrinted>2024-04-03T11:11:00Z</cp:lastPrinted>
  <dcterms:created xsi:type="dcterms:W3CDTF">2025-11-08T04:43:00Z</dcterms:created>
  <dcterms:modified xsi:type="dcterms:W3CDTF">2025-11-11T17:43:00Z</dcterms:modified>
</cp:coreProperties>
</file>